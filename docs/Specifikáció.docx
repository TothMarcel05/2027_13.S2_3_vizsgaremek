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DE42A" w14:textId="77777777" w:rsidR="0046589C" w:rsidRPr="0046589C" w:rsidRDefault="0046589C" w:rsidP="0046589C">
      <w:pPr>
        <w:pStyle w:val="Cm"/>
        <w:spacing w:before="3960" w:after="120"/>
      </w:pPr>
      <w:r w:rsidRPr="0046589C">
        <w:t>Specifikáció</w:t>
      </w:r>
    </w:p>
    <w:p w14:paraId="0E46FA4D" w14:textId="77777777" w:rsidR="0046589C" w:rsidRPr="0046589C" w:rsidRDefault="0046589C" w:rsidP="0046589C">
      <w:pPr>
        <w:pStyle w:val="Alcm"/>
        <w:spacing w:after="1440"/>
      </w:pPr>
      <w:r w:rsidRPr="0046589C">
        <w:t>Projektfeladat specifikáció</w:t>
      </w:r>
    </w:p>
    <w:p w14:paraId="53FD03AF" w14:textId="77777777" w:rsidR="0046589C" w:rsidRDefault="0046589C" w:rsidP="0046589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21C93F7" wp14:editId="4D65592D">
            <wp:extent cx="1066800" cy="711162"/>
            <wp:effectExtent l="0" t="0" r="0" b="0"/>
            <wp:docPr id="7" name="Kép 7" descr="Egyenirányító cső vé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Egyenirányító cső vé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769" cy="72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34C1" w14:textId="2FB7B6FD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</w:r>
      <w:r w:rsidR="00F33259">
        <w:rPr>
          <w:noProof/>
        </w:rPr>
        <w:t>Tóth Marcel Dániel</w:t>
      </w:r>
      <w:r>
        <w:rPr>
          <w:noProof/>
        </w:rPr>
        <w:t xml:space="preserve"> 13.D</w:t>
      </w:r>
    </w:p>
    <w:p w14:paraId="408BA455" w14:textId="35BFD680" w:rsidR="00E43D5A" w:rsidRDefault="00E43D5A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</w:r>
      <w:r w:rsidR="00F33259">
        <w:rPr>
          <w:noProof/>
        </w:rPr>
        <w:t>Kecskeméti Milán</w:t>
      </w:r>
      <w:r>
        <w:rPr>
          <w:noProof/>
        </w:rPr>
        <w:t xml:space="preserve"> 13.D</w:t>
      </w: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2C3103" w14:textId="77777777" w:rsidR="001C5C8F" w:rsidRPr="001C5C8F" w:rsidRDefault="001C5C8F" w:rsidP="001C5C8F">
          <w:pPr>
            <w:pStyle w:val="Tartalomjegyzkcmsora"/>
            <w:rPr>
              <w:rStyle w:val="Cmsor1Char"/>
            </w:rPr>
          </w:pP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Tartalomjegyzék</w:t>
          </w:r>
        </w:p>
        <w:p w14:paraId="62611BA7" w14:textId="77777777" w:rsidR="00903412" w:rsidRDefault="001C5C8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559800" w:history="1">
            <w:r w:rsidR="00903412" w:rsidRPr="00322DD1">
              <w:rPr>
                <w:rStyle w:val="Hiperhivatkozs"/>
                <w:noProof/>
              </w:rPr>
              <w:t>1</w:t>
            </w:r>
            <w:r w:rsidR="0090341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3412" w:rsidRPr="00322DD1">
              <w:rPr>
                <w:rStyle w:val="Hiperhivatkozs"/>
                <w:noProof/>
              </w:rPr>
              <w:t>Címsor 1</w:t>
            </w:r>
            <w:r w:rsidR="00903412">
              <w:rPr>
                <w:noProof/>
                <w:webHidden/>
              </w:rPr>
              <w:tab/>
            </w:r>
            <w:r w:rsidR="00903412">
              <w:rPr>
                <w:noProof/>
                <w:webHidden/>
              </w:rPr>
              <w:fldChar w:fldCharType="begin"/>
            </w:r>
            <w:r w:rsidR="00903412">
              <w:rPr>
                <w:noProof/>
                <w:webHidden/>
              </w:rPr>
              <w:instrText xml:space="preserve"> PAGEREF _Toc208559800 \h </w:instrText>
            </w:r>
            <w:r w:rsidR="00903412">
              <w:rPr>
                <w:noProof/>
                <w:webHidden/>
              </w:rPr>
            </w:r>
            <w:r w:rsidR="00903412">
              <w:rPr>
                <w:noProof/>
                <w:webHidden/>
              </w:rPr>
              <w:fldChar w:fldCharType="separate"/>
            </w:r>
            <w:r w:rsidR="00903412">
              <w:rPr>
                <w:noProof/>
                <w:webHidden/>
              </w:rPr>
              <w:t>3</w:t>
            </w:r>
            <w:r w:rsidR="00903412">
              <w:rPr>
                <w:noProof/>
                <w:webHidden/>
              </w:rPr>
              <w:fldChar w:fldCharType="end"/>
            </w:r>
          </w:hyperlink>
        </w:p>
        <w:p w14:paraId="426EAE29" w14:textId="77777777" w:rsidR="00903412" w:rsidRDefault="00B51A2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08559801" w:history="1">
            <w:r w:rsidR="00903412" w:rsidRPr="00322DD1">
              <w:rPr>
                <w:rStyle w:val="Hiperhivatkozs"/>
                <w:noProof/>
              </w:rPr>
              <w:t>1.1.</w:t>
            </w:r>
            <w:r w:rsidR="0090341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3412" w:rsidRPr="00322DD1">
              <w:rPr>
                <w:rStyle w:val="Hiperhivatkozs"/>
                <w:noProof/>
              </w:rPr>
              <w:t>Címsor 2</w:t>
            </w:r>
            <w:r w:rsidR="00903412">
              <w:rPr>
                <w:noProof/>
                <w:webHidden/>
              </w:rPr>
              <w:tab/>
            </w:r>
            <w:r w:rsidR="00903412">
              <w:rPr>
                <w:noProof/>
                <w:webHidden/>
              </w:rPr>
              <w:fldChar w:fldCharType="begin"/>
            </w:r>
            <w:r w:rsidR="00903412">
              <w:rPr>
                <w:noProof/>
                <w:webHidden/>
              </w:rPr>
              <w:instrText xml:space="preserve"> PAGEREF _Toc208559801 \h </w:instrText>
            </w:r>
            <w:r w:rsidR="00903412">
              <w:rPr>
                <w:noProof/>
                <w:webHidden/>
              </w:rPr>
            </w:r>
            <w:r w:rsidR="00903412">
              <w:rPr>
                <w:noProof/>
                <w:webHidden/>
              </w:rPr>
              <w:fldChar w:fldCharType="separate"/>
            </w:r>
            <w:r w:rsidR="00903412">
              <w:rPr>
                <w:noProof/>
                <w:webHidden/>
              </w:rPr>
              <w:t>3</w:t>
            </w:r>
            <w:r w:rsidR="00903412">
              <w:rPr>
                <w:noProof/>
                <w:webHidden/>
              </w:rPr>
              <w:fldChar w:fldCharType="end"/>
            </w:r>
          </w:hyperlink>
        </w:p>
        <w:p w14:paraId="2B1C223A" w14:textId="77777777" w:rsidR="00903412" w:rsidRDefault="00B51A2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08559802" w:history="1">
            <w:r w:rsidR="00903412" w:rsidRPr="00322DD1">
              <w:rPr>
                <w:rStyle w:val="Hiperhivatkozs"/>
                <w:noProof/>
              </w:rPr>
              <w:t>1.2.</w:t>
            </w:r>
            <w:r w:rsidR="0090341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3412" w:rsidRPr="00322DD1">
              <w:rPr>
                <w:rStyle w:val="Hiperhivatkozs"/>
                <w:noProof/>
              </w:rPr>
              <w:t>Nunc viverra imperdiet enim. Fusce est. Vivamus a tellus.</w:t>
            </w:r>
            <w:r w:rsidR="00903412">
              <w:rPr>
                <w:noProof/>
                <w:webHidden/>
              </w:rPr>
              <w:tab/>
            </w:r>
            <w:r w:rsidR="00903412">
              <w:rPr>
                <w:noProof/>
                <w:webHidden/>
              </w:rPr>
              <w:fldChar w:fldCharType="begin"/>
            </w:r>
            <w:r w:rsidR="00903412">
              <w:rPr>
                <w:noProof/>
                <w:webHidden/>
              </w:rPr>
              <w:instrText xml:space="preserve"> PAGEREF _Toc208559802 \h </w:instrText>
            </w:r>
            <w:r w:rsidR="00903412">
              <w:rPr>
                <w:noProof/>
                <w:webHidden/>
              </w:rPr>
            </w:r>
            <w:r w:rsidR="00903412">
              <w:rPr>
                <w:noProof/>
                <w:webHidden/>
              </w:rPr>
              <w:fldChar w:fldCharType="separate"/>
            </w:r>
            <w:r w:rsidR="00903412">
              <w:rPr>
                <w:noProof/>
                <w:webHidden/>
              </w:rPr>
              <w:t>3</w:t>
            </w:r>
            <w:r w:rsidR="00903412">
              <w:rPr>
                <w:noProof/>
                <w:webHidden/>
              </w:rPr>
              <w:fldChar w:fldCharType="end"/>
            </w:r>
          </w:hyperlink>
        </w:p>
        <w:p w14:paraId="7159E1E9" w14:textId="77777777" w:rsidR="00903412" w:rsidRDefault="00B51A27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08559803" w:history="1">
            <w:r w:rsidR="00903412" w:rsidRPr="00322DD1">
              <w:rPr>
                <w:rStyle w:val="Hiperhivatkozs"/>
                <w:noProof/>
              </w:rPr>
              <w:t>2</w:t>
            </w:r>
            <w:r w:rsidR="0090341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3412" w:rsidRPr="00322DD1">
              <w:rPr>
                <w:rStyle w:val="Hiperhivatkozs"/>
                <w:noProof/>
              </w:rPr>
              <w:t>Nunc viverra imperdiet enim. Fusce est. Vivamus a tellus.</w:t>
            </w:r>
            <w:r w:rsidR="00903412">
              <w:rPr>
                <w:noProof/>
                <w:webHidden/>
              </w:rPr>
              <w:tab/>
            </w:r>
            <w:r w:rsidR="00903412">
              <w:rPr>
                <w:noProof/>
                <w:webHidden/>
              </w:rPr>
              <w:fldChar w:fldCharType="begin"/>
            </w:r>
            <w:r w:rsidR="00903412">
              <w:rPr>
                <w:noProof/>
                <w:webHidden/>
              </w:rPr>
              <w:instrText xml:space="preserve"> PAGEREF _Toc208559803 \h </w:instrText>
            </w:r>
            <w:r w:rsidR="00903412">
              <w:rPr>
                <w:noProof/>
                <w:webHidden/>
              </w:rPr>
            </w:r>
            <w:r w:rsidR="00903412">
              <w:rPr>
                <w:noProof/>
                <w:webHidden/>
              </w:rPr>
              <w:fldChar w:fldCharType="separate"/>
            </w:r>
            <w:r w:rsidR="00903412">
              <w:rPr>
                <w:noProof/>
                <w:webHidden/>
              </w:rPr>
              <w:t>4</w:t>
            </w:r>
            <w:r w:rsidR="00903412">
              <w:rPr>
                <w:noProof/>
                <w:webHidden/>
              </w:rPr>
              <w:fldChar w:fldCharType="end"/>
            </w:r>
          </w:hyperlink>
        </w:p>
        <w:p w14:paraId="203C957E" w14:textId="77777777" w:rsidR="00903412" w:rsidRDefault="00B51A2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08559804" w:history="1">
            <w:r w:rsidR="00903412" w:rsidRPr="00322DD1">
              <w:rPr>
                <w:rStyle w:val="Hiperhivatkozs"/>
                <w:noProof/>
              </w:rPr>
              <w:t>2.1.</w:t>
            </w:r>
            <w:r w:rsidR="0090341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903412" w:rsidRPr="00322DD1">
              <w:rPr>
                <w:rStyle w:val="Hiperhivatkozs"/>
                <w:noProof/>
              </w:rPr>
              <w:t>nlkmlkmlkm</w:t>
            </w:r>
            <w:r w:rsidR="00903412">
              <w:rPr>
                <w:noProof/>
                <w:webHidden/>
              </w:rPr>
              <w:tab/>
            </w:r>
            <w:r w:rsidR="00903412">
              <w:rPr>
                <w:noProof/>
                <w:webHidden/>
              </w:rPr>
              <w:fldChar w:fldCharType="begin"/>
            </w:r>
            <w:r w:rsidR="00903412">
              <w:rPr>
                <w:noProof/>
                <w:webHidden/>
              </w:rPr>
              <w:instrText xml:space="preserve"> PAGEREF _Toc208559804 \h </w:instrText>
            </w:r>
            <w:r w:rsidR="00903412">
              <w:rPr>
                <w:noProof/>
                <w:webHidden/>
              </w:rPr>
            </w:r>
            <w:r w:rsidR="00903412">
              <w:rPr>
                <w:noProof/>
                <w:webHidden/>
              </w:rPr>
              <w:fldChar w:fldCharType="separate"/>
            </w:r>
            <w:r w:rsidR="00903412">
              <w:rPr>
                <w:noProof/>
                <w:webHidden/>
              </w:rPr>
              <w:t>4</w:t>
            </w:r>
            <w:r w:rsidR="00903412">
              <w:rPr>
                <w:noProof/>
                <w:webHidden/>
              </w:rPr>
              <w:fldChar w:fldCharType="end"/>
            </w:r>
          </w:hyperlink>
        </w:p>
        <w:p w14:paraId="4F3FC157" w14:textId="77777777" w:rsidR="001C5C8F" w:rsidRDefault="001C5C8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BE8F3C8" w14:textId="346D0C47" w:rsidR="00D4652A" w:rsidRPr="00D4652A" w:rsidRDefault="00F33259" w:rsidP="00A55E1C">
      <w:pPr>
        <w:pStyle w:val="Cmsor1"/>
      </w:pPr>
      <w:r>
        <w:lastRenderedPageBreak/>
        <w:t>Bevezetés</w:t>
      </w:r>
    </w:p>
    <w:p w14:paraId="12DD1CF2" w14:textId="77777777" w:rsidR="00D4652A" w:rsidRPr="00D4652A" w:rsidRDefault="00D4652A" w:rsidP="00A55E1C">
      <w:pPr>
        <w:pStyle w:val="Cmsor2"/>
      </w:pPr>
      <w:bookmarkStart w:id="0" w:name="_Toc208559801"/>
      <w:r w:rsidRPr="00D4652A">
        <w:t>Címsor 2</w:t>
      </w:r>
      <w:bookmarkEnd w:id="0"/>
    </w:p>
    <w:p w14:paraId="47AC28DC" w14:textId="77777777" w:rsidR="0040317D" w:rsidRDefault="0040317D" w:rsidP="007B0D64">
      <w:pPr>
        <w:spacing w:before="120" w:after="120"/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32A85B8F" w14:textId="77777777" w:rsidR="0040317D" w:rsidRDefault="0040317D" w:rsidP="00A55E1C">
      <w:pPr>
        <w:pStyle w:val="Cmsor2"/>
      </w:pPr>
      <w:bookmarkStart w:id="1" w:name="_Toc208559802"/>
      <w:r>
        <w:t>Nunc viverra imperdiet enim. Fusce est. Vivamus a tellus.</w:t>
      </w:r>
      <w:bookmarkEnd w:id="1"/>
    </w:p>
    <w:p w14:paraId="7FCD5C67" w14:textId="77777777" w:rsidR="0040317D" w:rsidRDefault="0040317D" w:rsidP="007B0D64">
      <w:pPr>
        <w:spacing w:before="120" w:after="120"/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14:paraId="045EEB5C" w14:textId="77777777" w:rsidR="0040317D" w:rsidRDefault="0040317D" w:rsidP="007B0D64">
      <w:pPr>
        <w:spacing w:before="120" w:after="120"/>
        <w:rPr>
          <w:noProof/>
        </w:rPr>
      </w:pPr>
      <w:r>
        <w:rPr>
          <w:noProof/>
        </w:rPr>
        <w:t>Aenean nec lorem. In porttitor. Donec laoreet nonummy augue.</w:t>
      </w:r>
    </w:p>
    <w:p w14:paraId="4877D95A" w14:textId="77777777" w:rsidR="0040317D" w:rsidRDefault="0040317D" w:rsidP="007B0D64">
      <w:pPr>
        <w:spacing w:before="120" w:after="120"/>
        <w:rPr>
          <w:noProof/>
        </w:rPr>
      </w:pPr>
      <w:r>
        <w:rPr>
          <w:noProof/>
        </w:rPr>
        <w:t>Suspendisse dui purus, scelerisque at, vulputate vitae, pretium mattis, nunc. Mauris eget neque at sem venenatis eleifend. Ut nonummy.</w:t>
      </w:r>
    </w:p>
    <w:p w14:paraId="38DA1CA0" w14:textId="77777777" w:rsidR="00A55E1C" w:rsidRPr="00A55E1C" w:rsidRDefault="00A55E1C" w:rsidP="00A55E1C">
      <w:pPr>
        <w:pStyle w:val="Listaszerbekezds"/>
      </w:pPr>
      <w:r w:rsidRPr="00A55E1C">
        <w:t>Lorem ipsum dolor sit amet, consectetuer adipiscing elit.</w:t>
      </w:r>
    </w:p>
    <w:p w14:paraId="2288F22E" w14:textId="77777777" w:rsidR="00A55E1C" w:rsidRPr="00A55E1C" w:rsidRDefault="00A55E1C" w:rsidP="00A55E1C">
      <w:pPr>
        <w:pStyle w:val="Listaszerbekezds"/>
      </w:pPr>
      <w:r w:rsidRPr="00A55E1C">
        <w:t>Maecenas porttitor congue massa.</w:t>
      </w:r>
    </w:p>
    <w:p w14:paraId="7ABF9032" w14:textId="77777777" w:rsidR="00A55E1C" w:rsidRPr="00A55E1C" w:rsidRDefault="00A55E1C" w:rsidP="00A55E1C">
      <w:pPr>
        <w:pStyle w:val="Listaszerbekezds"/>
      </w:pPr>
      <w:r w:rsidRPr="00A55E1C">
        <w:t>Fusce posuere, magna sed pulvinar ultricies, purus lectus malesuada libero, sit amet commodo magna eros quis urna.</w:t>
      </w:r>
    </w:p>
    <w:p w14:paraId="220BC4ED" w14:textId="77777777" w:rsidR="00A55E1C" w:rsidRPr="00A55E1C" w:rsidRDefault="00A55E1C" w:rsidP="00A55E1C">
      <w:pPr>
        <w:pStyle w:val="Listaszerbekezds"/>
      </w:pPr>
      <w:r w:rsidRPr="00A55E1C">
        <w:t>Nunc viverra imperdiet enim.</w:t>
      </w:r>
    </w:p>
    <w:p w14:paraId="388E8E31" w14:textId="77777777" w:rsidR="00A55E1C" w:rsidRPr="00A55E1C" w:rsidRDefault="00A55E1C" w:rsidP="00A55E1C">
      <w:pPr>
        <w:pStyle w:val="Listaszerbekezds"/>
      </w:pPr>
      <w:r w:rsidRPr="00A55E1C">
        <w:t>Fusce est.</w:t>
      </w:r>
    </w:p>
    <w:p w14:paraId="4FF1BC53" w14:textId="77777777" w:rsidR="00A55E1C" w:rsidRPr="00A55E1C" w:rsidRDefault="00A55E1C" w:rsidP="00A55E1C">
      <w:pPr>
        <w:pStyle w:val="Listaszerbekezds"/>
      </w:pPr>
      <w:r w:rsidRPr="00A55E1C">
        <w:t>Vivamus a tellus.</w:t>
      </w:r>
    </w:p>
    <w:p w14:paraId="07D2A3C8" w14:textId="77777777" w:rsidR="00A55E1C" w:rsidRPr="00A55E1C" w:rsidRDefault="00A55E1C" w:rsidP="00A55E1C">
      <w:pPr>
        <w:pStyle w:val="Listaszerbekezds"/>
      </w:pPr>
      <w:r w:rsidRPr="00A55E1C">
        <w:t>Pellentesque habitant morbi tristique senectus et netus et malesuada fames ac turpis egestas.</w:t>
      </w:r>
    </w:p>
    <w:p w14:paraId="36E1EB26" w14:textId="77777777" w:rsidR="00A55E1C" w:rsidRPr="00A55E1C" w:rsidRDefault="00A55E1C" w:rsidP="00A55E1C">
      <w:pPr>
        <w:pStyle w:val="Listaszerbekezds"/>
      </w:pPr>
      <w:r w:rsidRPr="00A55E1C">
        <w:t>Proin pharetra nonummy pede.</w:t>
      </w:r>
    </w:p>
    <w:p w14:paraId="1406F330" w14:textId="77777777" w:rsidR="00D4652A" w:rsidRDefault="00D4652A" w:rsidP="007B0D64">
      <w:pPr>
        <w:spacing w:before="120" w:after="120"/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69AC3EDE" w14:textId="77777777" w:rsidR="00D4652A" w:rsidRDefault="00D4652A" w:rsidP="00A55E1C">
      <w:pPr>
        <w:pStyle w:val="Cmsor1"/>
      </w:pPr>
      <w:bookmarkStart w:id="2" w:name="_Toc208559803"/>
      <w:r>
        <w:lastRenderedPageBreak/>
        <w:t>Nunc viverra imperdiet enim. Fusce est. Vivamus a tellus.</w:t>
      </w:r>
      <w:bookmarkEnd w:id="2"/>
    </w:p>
    <w:p w14:paraId="0FF4C0F7" w14:textId="77777777" w:rsidR="00D4652A" w:rsidRPr="00D4652A" w:rsidRDefault="00D4652A" w:rsidP="00A55E1C">
      <w:pPr>
        <w:pStyle w:val="Cmsor2"/>
      </w:pPr>
      <w:bookmarkStart w:id="3" w:name="_Toc208559804"/>
      <w:r>
        <w:t>nlkmlkmlkm</w:t>
      </w:r>
      <w:bookmarkEnd w:id="3"/>
    </w:p>
    <w:p w14:paraId="3B9B6FF0" w14:textId="77777777" w:rsidR="00D4652A" w:rsidRDefault="00D4652A" w:rsidP="007B0D64">
      <w:pPr>
        <w:spacing w:before="120" w:after="120"/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14:paraId="55222A78" w14:textId="77777777" w:rsidR="00D4652A" w:rsidRDefault="00D4652A" w:rsidP="007B0D64">
      <w:pPr>
        <w:spacing w:before="120" w:after="120"/>
        <w:rPr>
          <w:noProof/>
        </w:rPr>
      </w:pPr>
      <w:r>
        <w:rPr>
          <w:noProof/>
        </w:rPr>
        <w:t>Aenean nec lorem. In porttitor. Donec laoreet nonummy augue.</w:t>
      </w:r>
    </w:p>
    <w:p w14:paraId="1AC42718" w14:textId="77777777" w:rsidR="00D4652A" w:rsidRDefault="00D4652A" w:rsidP="007B0D64">
      <w:pPr>
        <w:spacing w:before="120" w:after="120"/>
        <w:rPr>
          <w:noProof/>
        </w:rPr>
      </w:pPr>
      <w:r>
        <w:rPr>
          <w:noProof/>
        </w:rPr>
        <w:t>Suspendisse dui purus, scelerisque at, vulputate vitae, pretium mattis, nunc. Mauris eget neque at sem venenatis eleifend. Ut nonummy.</w:t>
      </w:r>
    </w:p>
    <w:sectPr w:rsidR="00D4652A" w:rsidSect="0046589C">
      <w:headerReference w:type="default" r:id="rId9"/>
      <w:footerReference w:type="default" r:id="rId10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13874" w14:textId="77777777" w:rsidR="00B51A27" w:rsidRDefault="00B51A27" w:rsidP="007B0D64">
      <w:pPr>
        <w:spacing w:after="0" w:line="240" w:lineRule="auto"/>
      </w:pPr>
      <w:r>
        <w:separator/>
      </w:r>
    </w:p>
  </w:endnote>
  <w:endnote w:type="continuationSeparator" w:id="0">
    <w:p w14:paraId="17906805" w14:textId="77777777" w:rsidR="00B51A27" w:rsidRDefault="00B51A27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8D93EB7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5147BD68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7925D" w14:textId="77777777" w:rsidR="00B51A27" w:rsidRDefault="00B51A27" w:rsidP="007B0D64">
      <w:pPr>
        <w:spacing w:after="0" w:line="240" w:lineRule="auto"/>
      </w:pPr>
      <w:r>
        <w:separator/>
      </w:r>
    </w:p>
  </w:footnote>
  <w:footnote w:type="continuationSeparator" w:id="0">
    <w:p w14:paraId="742A5F06" w14:textId="77777777" w:rsidR="00B51A27" w:rsidRDefault="00B51A27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3F24D" w14:textId="77777777" w:rsidR="007B0D64" w:rsidRDefault="007B0D64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inline distT="0" distB="0" distL="0" distR="0" wp14:anchorId="3377F0DA" wp14:editId="1B5FB14A">
          <wp:extent cx="1066800" cy="711162"/>
          <wp:effectExtent l="0" t="0" r="0" b="0"/>
          <wp:docPr id="1" name="Kép 1" descr="Egyenirányító cső vé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 descr="Egyenirányító cső vé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2769" cy="7284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59"/>
    <w:rsid w:val="000A2BEA"/>
    <w:rsid w:val="001C5C8F"/>
    <w:rsid w:val="0025230E"/>
    <w:rsid w:val="003E6690"/>
    <w:rsid w:val="0040317D"/>
    <w:rsid w:val="0045078F"/>
    <w:rsid w:val="0046589C"/>
    <w:rsid w:val="005B3CB5"/>
    <w:rsid w:val="007B0D64"/>
    <w:rsid w:val="00903412"/>
    <w:rsid w:val="00A55E1C"/>
    <w:rsid w:val="00A922BE"/>
    <w:rsid w:val="00B51A27"/>
    <w:rsid w:val="00D4652A"/>
    <w:rsid w:val="00E43D5A"/>
    <w:rsid w:val="00F3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97A769"/>
  <w15:chartTrackingRefBased/>
  <w15:docId w15:val="{BFD5791E-9F36-4F2E-8937-D6C5FBAA1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0D6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A55E1C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833C0B" w:themeColor="accent2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A55E1C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46589C"/>
    <w:pPr>
      <w:jc w:val="center"/>
    </w:pPr>
    <w:rPr>
      <w:color w:val="833C0B" w:themeColor="accent2" w:themeShade="80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6589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46589C"/>
    <w:pPr>
      <w:jc w:val="center"/>
    </w:pPr>
    <w:rPr>
      <w:color w:val="833C0B" w:themeColor="accent2" w:themeShade="80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46589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cskemetiMilan\Documents\Github\TMD_KM_TO-DO_Project\docs\Specifik&#225;ci&#243;2%20m&#225;solata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 másolata</Template>
  <TotalTime>0</TotalTime>
  <Pages>4</Pages>
  <Words>285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Kecskeméti Milán</dc:creator>
  <cp:keywords/>
  <dc:description/>
  <cp:lastModifiedBy>Kecskeméti Milán</cp:lastModifiedBy>
  <cp:revision>1</cp:revision>
  <dcterms:created xsi:type="dcterms:W3CDTF">2026-09-02T06:44:00Z</dcterms:created>
  <dcterms:modified xsi:type="dcterms:W3CDTF">2026-09-02T06:49:00Z</dcterms:modified>
</cp:coreProperties>
</file>